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483"/>
        <w:tblW w:w="4959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440"/>
        <w:gridCol w:w="3880"/>
        <w:gridCol w:w="6377"/>
      </w:tblGrid>
      <w:tr w:rsidR="00CC187F" w:rsidRPr="00A0002B" w14:paraId="563843DD" w14:textId="77777777" w:rsidTr="0052346A">
        <w:trPr>
          <w:trHeight w:val="4500"/>
        </w:trPr>
        <w:tc>
          <w:tcPr>
            <w:tcW w:w="4320" w:type="dxa"/>
            <w:gridSpan w:val="2"/>
            <w:vAlign w:val="center"/>
          </w:tcPr>
          <w:p w14:paraId="1252F7DF" w14:textId="12E1AB49" w:rsidR="00CC187F" w:rsidRPr="00A0002B" w:rsidRDefault="0052346A" w:rsidP="00CC187F">
            <w:pPr>
              <w:pStyle w:val="BodyText"/>
              <w:kinsoku w:val="0"/>
              <w:overflowPunct w:val="0"/>
              <w:jc w:val="center"/>
              <w:rPr>
                <w:rFonts w:ascii="Bahnschrift SemiBold" w:hAnsi="Bahnschrift SemiBold"/>
              </w:rPr>
            </w:pPr>
            <w:r w:rsidRPr="0052346A">
              <w:rPr>
                <w:rFonts w:ascii="Bahnschrift SemiBold" w:hAnsi="Bahnschrift SemiBold"/>
                <w:noProof/>
                <w:highlight w:val="yellow"/>
              </w:rPr>
              <w:drawing>
                <wp:anchor distT="0" distB="0" distL="114300" distR="114300" simplePos="0" relativeHeight="251667456" behindDoc="0" locked="0" layoutInCell="1" allowOverlap="1" wp14:anchorId="6CB2814D" wp14:editId="5A8C0ED4">
                  <wp:simplePos x="0" y="0"/>
                  <wp:positionH relativeFrom="column">
                    <wp:posOffset>414655</wp:posOffset>
                  </wp:positionH>
                  <wp:positionV relativeFrom="paragraph">
                    <wp:posOffset>-77470</wp:posOffset>
                  </wp:positionV>
                  <wp:extent cx="1422400" cy="1788160"/>
                  <wp:effectExtent l="323850" t="323850" r="330200" b="32639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78816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FBE601" w14:textId="5E67D852" w:rsidR="00CC187F" w:rsidRPr="00A0002B" w:rsidRDefault="00CC187F" w:rsidP="00CC187F">
            <w:pPr>
              <w:rPr>
                <w:rFonts w:ascii="Bahnschrift SemiBold" w:hAnsi="Bahnschrift SemiBold"/>
              </w:rPr>
            </w:pPr>
          </w:p>
          <w:p w14:paraId="41B36C7C" w14:textId="56A8556A" w:rsidR="00CC187F" w:rsidRPr="00A0002B" w:rsidRDefault="00CC187F" w:rsidP="00CC187F">
            <w:pPr>
              <w:rPr>
                <w:rFonts w:ascii="Bahnschrift SemiBold" w:hAnsi="Bahnschrift SemiBold"/>
              </w:rPr>
            </w:pPr>
          </w:p>
          <w:p w14:paraId="1B55ACC3" w14:textId="77777777" w:rsidR="00CC187F" w:rsidRPr="00A0002B" w:rsidRDefault="00CC187F" w:rsidP="00CC187F">
            <w:pPr>
              <w:rPr>
                <w:rFonts w:ascii="Bahnschrift SemiBold" w:hAnsi="Bahnschrift SemiBold"/>
              </w:rPr>
            </w:pPr>
          </w:p>
          <w:p w14:paraId="40D174E7" w14:textId="77777777" w:rsidR="00CC187F" w:rsidRPr="00A0002B" w:rsidRDefault="00CC187F" w:rsidP="00CC187F">
            <w:pPr>
              <w:rPr>
                <w:rFonts w:ascii="Bahnschrift SemiBold" w:hAnsi="Bahnschrift SemiBold"/>
              </w:rPr>
            </w:pPr>
          </w:p>
          <w:p w14:paraId="3E7EA75F" w14:textId="77777777" w:rsidR="00CC187F" w:rsidRPr="00A0002B" w:rsidRDefault="00CC187F" w:rsidP="00CC187F">
            <w:pPr>
              <w:rPr>
                <w:rFonts w:ascii="Bahnschrift SemiBold" w:hAnsi="Bahnschrift SemiBold"/>
                <w:sz w:val="10"/>
                <w:szCs w:val="10"/>
              </w:rPr>
            </w:pPr>
          </w:p>
        </w:tc>
        <w:tc>
          <w:tcPr>
            <w:tcW w:w="6377" w:type="dxa"/>
            <w:vMerge w:val="restart"/>
          </w:tcPr>
          <w:p w14:paraId="1BE7BF1B" w14:textId="77777777" w:rsidR="00CC187F" w:rsidRPr="00AB3AED" w:rsidRDefault="00CC187F" w:rsidP="00CC187F">
            <w:pPr>
              <w:pStyle w:val="Title"/>
              <w:spacing w:before="0" w:after="0"/>
              <w:rPr>
                <w:rFonts w:ascii="Bahnschrift SemiBold" w:hAnsi="Bahnschrift SemiBold"/>
                <w:b/>
                <w:bCs w:val="0"/>
              </w:rPr>
            </w:pPr>
            <w:r w:rsidRPr="00AB3AED">
              <w:rPr>
                <w:rFonts w:ascii="Bahnschrift SemiBold" w:hAnsi="Bahnschrift SemiBold"/>
                <w:b/>
                <w:bCs w:val="0"/>
              </w:rPr>
              <w:t>NAZMUL hUDA</w:t>
            </w:r>
          </w:p>
          <w:p w14:paraId="249B2F40" w14:textId="77777777" w:rsidR="00CC187F" w:rsidRPr="001F0A38" w:rsidRDefault="00CC187F" w:rsidP="00CC187F">
            <w:pPr>
              <w:pStyle w:val="Title"/>
              <w:tabs>
                <w:tab w:val="left" w:pos="4486"/>
              </w:tabs>
              <w:spacing w:before="0" w:after="0"/>
              <w:rPr>
                <w:rFonts w:ascii="Bahnschrift SemiBold" w:hAnsi="Bahnschrift SemiBold"/>
                <w:sz w:val="40"/>
                <w:szCs w:val="40"/>
              </w:rPr>
            </w:pPr>
            <w:r w:rsidRPr="001F0A38">
              <w:rPr>
                <w:rFonts w:ascii="Bahnschrift SemiBold" w:hAnsi="Bahnschrift SemiBold"/>
                <w:sz w:val="40"/>
                <w:szCs w:val="40"/>
              </w:rPr>
              <w:t>Full stack developer</w:t>
            </w:r>
            <w:r w:rsidRPr="001F0A38">
              <w:rPr>
                <w:rFonts w:ascii="Bahnschrift SemiBold" w:hAnsi="Bahnschrift SemiBold"/>
                <w:sz w:val="40"/>
                <w:szCs w:val="40"/>
              </w:rPr>
              <w:tab/>
            </w:r>
          </w:p>
          <w:p w14:paraId="707065D1" w14:textId="77777777" w:rsidR="00CC187F" w:rsidRPr="001F0A38" w:rsidRDefault="00CC187F" w:rsidP="00CC187F">
            <w:pPr>
              <w:pStyle w:val="Heading1"/>
              <w:spacing w:after="0" w:line="276" w:lineRule="auto"/>
              <w:rPr>
                <w:rFonts w:ascii="Bahnschrift SemiBold" w:hAnsi="Bahnschrift SemiBold"/>
              </w:rPr>
            </w:pPr>
            <w:r w:rsidRPr="001F0A38">
              <w:rPr>
                <w:rFonts w:ascii="Bahnschrift SemiBold" w:hAnsi="Bahnschrift SemiBold"/>
              </w:rPr>
              <w:t>Skills</w:t>
            </w:r>
          </w:p>
          <w:p w14:paraId="22FEEC47" w14:textId="77777777" w:rsidR="00CC187F" w:rsidRPr="001940C7" w:rsidRDefault="00CC187F" w:rsidP="00CC187F">
            <w:pPr>
              <w:spacing w:after="0"/>
              <w:rPr>
                <w:rFonts w:ascii="Bahnschrift SemiBold" w:hAnsi="Bahnschrift SemiBold"/>
                <w:b/>
                <w:bCs/>
                <w:sz w:val="26"/>
                <w:szCs w:val="26"/>
              </w:rPr>
            </w:pPr>
            <w:r w:rsidRPr="001940C7">
              <w:rPr>
                <w:rFonts w:ascii="Bahnschrift SemiBold" w:hAnsi="Bahnschrift SemiBold"/>
                <w:b/>
                <w:bCs/>
                <w:sz w:val="26"/>
                <w:szCs w:val="26"/>
              </w:rPr>
              <w:t>FRONT END TECHNOLOGIES</w:t>
            </w:r>
          </w:p>
          <w:p w14:paraId="28BB2242" w14:textId="4BD504DF" w:rsidR="00CC187F" w:rsidRDefault="0052346A" w:rsidP="00CC187F">
            <w:pPr>
              <w:spacing w:after="0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</w:rPr>
              <w:t xml:space="preserve">      </w:t>
            </w:r>
            <w:r w:rsidR="00CC187F" w:rsidRPr="001F0A38">
              <w:rPr>
                <w:rFonts w:ascii="Bahnschrift SemiBold" w:hAnsi="Bahnschrift SemiBold"/>
              </w:rPr>
              <w:t>Html | CSS | Bootstrap |</w:t>
            </w:r>
            <w:r w:rsidR="00CC187F">
              <w:rPr>
                <w:rFonts w:ascii="Bahnschrift SemiBold" w:hAnsi="Bahnschrift SemiBold"/>
              </w:rPr>
              <w:t xml:space="preserve"> Material Ui |</w:t>
            </w:r>
            <w:r w:rsidR="00CC187F" w:rsidRPr="001F0A38">
              <w:rPr>
                <w:rFonts w:ascii="Bahnschrift SemiBold" w:hAnsi="Bahnschrift SemiBold"/>
              </w:rPr>
              <w:t xml:space="preserve"> React</w:t>
            </w:r>
            <w:r w:rsidR="00CC187F">
              <w:rPr>
                <w:rFonts w:ascii="Bahnschrift SemiBold" w:hAnsi="Bahnschrift SemiBold"/>
              </w:rPr>
              <w:t>JS</w:t>
            </w:r>
          </w:p>
          <w:p w14:paraId="2E1DF5E0" w14:textId="77777777" w:rsidR="00CC187F" w:rsidRPr="0016278B" w:rsidRDefault="00CC187F" w:rsidP="00CC187F">
            <w:pPr>
              <w:spacing w:after="0"/>
              <w:rPr>
                <w:rFonts w:ascii="Bahnschrift SemiBold" w:hAnsi="Bahnschrift SemiBold"/>
                <w:sz w:val="8"/>
                <w:szCs w:val="8"/>
              </w:rPr>
            </w:pPr>
          </w:p>
          <w:p w14:paraId="4E6E592F" w14:textId="77777777" w:rsidR="00CC187F" w:rsidRPr="00AB3AED" w:rsidRDefault="00CC187F" w:rsidP="00CC187F">
            <w:pPr>
              <w:pStyle w:val="Heading2"/>
              <w:rPr>
                <w:rFonts w:ascii="Bahnschrift SemiBold" w:hAnsi="Bahnschrift SemiBold"/>
                <w:sz w:val="26"/>
                <w:szCs w:val="26"/>
              </w:rPr>
            </w:pPr>
            <w:r w:rsidRPr="00AB3AED">
              <w:rPr>
                <w:rFonts w:ascii="Bahnschrift SemiBold" w:hAnsi="Bahnschrift SemiBold"/>
                <w:sz w:val="26"/>
                <w:szCs w:val="26"/>
              </w:rPr>
              <w:t>BACKEND TECHNOLOGIES</w:t>
            </w:r>
          </w:p>
          <w:p w14:paraId="7A602C7F" w14:textId="3872F3FF" w:rsidR="00CC187F" w:rsidRDefault="0052346A" w:rsidP="00CC187F">
            <w:pPr>
              <w:spacing w:after="0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</w:rPr>
              <w:t xml:space="preserve">      </w:t>
            </w:r>
            <w:r w:rsidR="00CC187F">
              <w:rPr>
                <w:rFonts w:ascii="Bahnschrift SemiBold" w:hAnsi="Bahnschrift SemiBold"/>
              </w:rPr>
              <w:t xml:space="preserve">MVC | </w:t>
            </w:r>
            <w:r w:rsidR="00CC187F" w:rsidRPr="001F0A38">
              <w:rPr>
                <w:rFonts w:ascii="Bahnschrift SemiBold" w:hAnsi="Bahnschrift SemiBold"/>
              </w:rPr>
              <w:t>P</w:t>
            </w:r>
            <w:r w:rsidR="00CC187F">
              <w:rPr>
                <w:rFonts w:ascii="Bahnschrift SemiBold" w:hAnsi="Bahnschrift SemiBold"/>
              </w:rPr>
              <w:t>HP</w:t>
            </w:r>
            <w:r w:rsidR="00CC187F" w:rsidRPr="001F0A38">
              <w:rPr>
                <w:rFonts w:ascii="Bahnschrift SemiBold" w:hAnsi="Bahnschrift SemiBold"/>
              </w:rPr>
              <w:t xml:space="preserve"> | Laravel</w:t>
            </w:r>
            <w:r w:rsidR="00CC187F">
              <w:rPr>
                <w:rFonts w:ascii="Bahnschrift SemiBold" w:hAnsi="Bahnschrift SemiBold"/>
              </w:rPr>
              <w:t xml:space="preserve"> | OOP | Ajax</w:t>
            </w:r>
            <w:r w:rsidR="00CC187F" w:rsidRPr="001F0A38">
              <w:rPr>
                <w:rFonts w:ascii="Bahnschrift SemiBold" w:hAnsi="Bahnschrift SemiBold"/>
              </w:rPr>
              <w:t xml:space="preserve"> | Node</w:t>
            </w:r>
            <w:r w:rsidR="00CC187F">
              <w:rPr>
                <w:rFonts w:ascii="Bahnschrift SemiBold" w:hAnsi="Bahnschrift SemiBold"/>
              </w:rPr>
              <w:t>J</w:t>
            </w:r>
            <w:r w:rsidR="00CC187F" w:rsidRPr="001F0A38">
              <w:rPr>
                <w:rFonts w:ascii="Bahnschrift SemiBold" w:hAnsi="Bahnschrift SemiBold"/>
              </w:rPr>
              <w:t xml:space="preserve">S | </w:t>
            </w:r>
            <w:proofErr w:type="spellStart"/>
            <w:r w:rsidR="00CC187F" w:rsidRPr="001F0A38">
              <w:rPr>
                <w:rFonts w:ascii="Bahnschrift SemiBold" w:hAnsi="Bahnschrift SemiBold"/>
              </w:rPr>
              <w:t>Express</w:t>
            </w:r>
            <w:r w:rsidR="00CC187F">
              <w:rPr>
                <w:rFonts w:ascii="Bahnschrift SemiBold" w:hAnsi="Bahnschrift SemiBold"/>
              </w:rPr>
              <w:t>JS</w:t>
            </w:r>
            <w:proofErr w:type="spellEnd"/>
          </w:p>
          <w:p w14:paraId="56980ED4" w14:textId="77777777" w:rsidR="00CC187F" w:rsidRPr="0016278B" w:rsidRDefault="00CC187F" w:rsidP="00CC187F">
            <w:pPr>
              <w:spacing w:after="0"/>
              <w:rPr>
                <w:rFonts w:ascii="Bahnschrift SemiBold" w:hAnsi="Bahnschrift SemiBold"/>
                <w:sz w:val="8"/>
                <w:szCs w:val="8"/>
              </w:rPr>
            </w:pPr>
          </w:p>
          <w:p w14:paraId="227DBD40" w14:textId="77777777" w:rsidR="00CC187F" w:rsidRPr="00AB3AED" w:rsidRDefault="00CC187F" w:rsidP="00CC187F">
            <w:pPr>
              <w:pStyle w:val="Heading2"/>
              <w:rPr>
                <w:rFonts w:ascii="Bahnschrift SemiBold" w:hAnsi="Bahnschrift SemiBold"/>
                <w:sz w:val="26"/>
                <w:szCs w:val="26"/>
              </w:rPr>
            </w:pPr>
            <w:r w:rsidRPr="00AB3AED">
              <w:rPr>
                <w:rFonts w:ascii="Bahnschrift SemiBold" w:hAnsi="Bahnschrift SemiBold"/>
                <w:sz w:val="26"/>
                <w:szCs w:val="26"/>
              </w:rPr>
              <w:t>DATABASES</w:t>
            </w:r>
          </w:p>
          <w:p w14:paraId="4CD1F8BF" w14:textId="044A9A47" w:rsidR="00CC187F" w:rsidRDefault="0052346A" w:rsidP="00CC187F">
            <w:pPr>
              <w:spacing w:after="0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</w:rPr>
              <w:t xml:space="preserve">      </w:t>
            </w:r>
            <w:r w:rsidR="00CC187F" w:rsidRPr="001F0A38">
              <w:rPr>
                <w:rFonts w:ascii="Bahnschrift SemiBold" w:hAnsi="Bahnschrift SemiBold"/>
              </w:rPr>
              <w:t>My</w:t>
            </w:r>
            <w:r w:rsidR="00CC187F">
              <w:rPr>
                <w:rFonts w:ascii="Bahnschrift SemiBold" w:hAnsi="Bahnschrift SemiBold"/>
              </w:rPr>
              <w:t>SQL</w:t>
            </w:r>
            <w:r w:rsidR="00CC187F" w:rsidRPr="001F0A38">
              <w:rPr>
                <w:rFonts w:ascii="Bahnschrift SemiBold" w:hAnsi="Bahnschrift SemiBold"/>
              </w:rPr>
              <w:t xml:space="preserve"> | Mongo</w:t>
            </w:r>
            <w:r w:rsidR="00CC187F">
              <w:rPr>
                <w:rFonts w:ascii="Bahnschrift SemiBold" w:hAnsi="Bahnschrift SemiBold"/>
              </w:rPr>
              <w:t>DB</w:t>
            </w:r>
          </w:p>
          <w:p w14:paraId="2E408F94" w14:textId="77777777" w:rsidR="00CC187F" w:rsidRPr="0016278B" w:rsidRDefault="00CC187F" w:rsidP="00CC187F">
            <w:pPr>
              <w:spacing w:after="0"/>
              <w:rPr>
                <w:rFonts w:ascii="Bahnschrift SemiBold" w:hAnsi="Bahnschrift SemiBold"/>
                <w:sz w:val="8"/>
                <w:szCs w:val="8"/>
              </w:rPr>
            </w:pPr>
          </w:p>
          <w:p w14:paraId="7DD0F295" w14:textId="77777777" w:rsidR="00CC187F" w:rsidRPr="00AB3AED" w:rsidRDefault="00CC187F" w:rsidP="00CC187F">
            <w:pPr>
              <w:pStyle w:val="Heading2"/>
              <w:rPr>
                <w:rFonts w:ascii="Bahnschrift SemiBold" w:hAnsi="Bahnschrift SemiBold"/>
                <w:sz w:val="26"/>
                <w:szCs w:val="26"/>
              </w:rPr>
            </w:pPr>
            <w:r w:rsidRPr="00AB3AED">
              <w:rPr>
                <w:rFonts w:ascii="Bahnschrift SemiBold" w:hAnsi="Bahnschrift SemiBold"/>
                <w:sz w:val="26"/>
                <w:szCs w:val="26"/>
              </w:rPr>
              <w:t>CMS</w:t>
            </w:r>
          </w:p>
          <w:p w14:paraId="53F74BD1" w14:textId="29AB47D9" w:rsidR="00CC187F" w:rsidRDefault="0052346A" w:rsidP="00CC187F">
            <w:pPr>
              <w:spacing w:after="0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</w:rPr>
              <w:t xml:space="preserve">      </w:t>
            </w:r>
            <w:r w:rsidR="00CC187F">
              <w:rPr>
                <w:rFonts w:ascii="Bahnschrift SemiBold" w:hAnsi="Bahnschrift SemiBold"/>
              </w:rPr>
              <w:t>WordPress</w:t>
            </w:r>
          </w:p>
          <w:p w14:paraId="51247D59" w14:textId="77777777" w:rsidR="00CC187F" w:rsidRPr="0016278B" w:rsidRDefault="00CC187F" w:rsidP="00CC187F">
            <w:pPr>
              <w:spacing w:after="0"/>
              <w:rPr>
                <w:rFonts w:ascii="Bahnschrift SemiBold" w:hAnsi="Bahnschrift SemiBold"/>
                <w:sz w:val="8"/>
                <w:szCs w:val="8"/>
              </w:rPr>
            </w:pPr>
          </w:p>
          <w:p w14:paraId="7FE992CC" w14:textId="77777777" w:rsidR="00CC187F" w:rsidRPr="00AB3AED" w:rsidRDefault="00CC187F" w:rsidP="00CC187F">
            <w:pPr>
              <w:pStyle w:val="Heading2"/>
              <w:rPr>
                <w:rFonts w:ascii="Bahnschrift SemiBold" w:hAnsi="Bahnschrift SemiBold"/>
                <w:sz w:val="26"/>
                <w:szCs w:val="26"/>
              </w:rPr>
            </w:pPr>
            <w:r w:rsidRPr="00AB3AED">
              <w:rPr>
                <w:rFonts w:ascii="Bahnschrift SemiBold" w:hAnsi="Bahnschrift SemiBold"/>
                <w:sz w:val="26"/>
                <w:szCs w:val="26"/>
              </w:rPr>
              <w:t>TOOLS</w:t>
            </w:r>
          </w:p>
          <w:p w14:paraId="3EB1A9A6" w14:textId="440F3C7C" w:rsidR="00CC187F" w:rsidRPr="001F0A38" w:rsidRDefault="0052346A" w:rsidP="00CC187F">
            <w:pPr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</w:rPr>
              <w:t xml:space="preserve">      </w:t>
            </w:r>
            <w:r w:rsidR="00CC187F">
              <w:rPr>
                <w:rFonts w:ascii="Bahnschrift SemiBold" w:hAnsi="Bahnschrift SemiBold"/>
              </w:rPr>
              <w:t>GitHub</w:t>
            </w:r>
            <w:r w:rsidR="00CC187F" w:rsidRPr="001F0A38">
              <w:rPr>
                <w:rFonts w:ascii="Bahnschrift SemiBold" w:hAnsi="Bahnschrift SemiBold"/>
              </w:rPr>
              <w:t xml:space="preserve"> |</w:t>
            </w:r>
            <w:r w:rsidR="00CC187F">
              <w:rPr>
                <w:rFonts w:ascii="Bahnschrift SemiBold" w:hAnsi="Bahnschrift SemiBold"/>
              </w:rPr>
              <w:t xml:space="preserve"> Firebase | Heroku |</w:t>
            </w:r>
            <w:r w:rsidR="00CC187F" w:rsidRPr="001F0A38">
              <w:rPr>
                <w:rFonts w:ascii="Bahnschrift SemiBold" w:hAnsi="Bahnschrift SemiBold"/>
              </w:rPr>
              <w:t xml:space="preserve"> </w:t>
            </w:r>
            <w:r w:rsidR="00CC187F">
              <w:rPr>
                <w:rFonts w:ascii="Bahnschrift SemiBold" w:hAnsi="Bahnschrift SemiBold"/>
              </w:rPr>
              <w:t xml:space="preserve">VS Code | </w:t>
            </w:r>
            <w:proofErr w:type="spellStart"/>
            <w:r w:rsidR="00CC187F">
              <w:rPr>
                <w:rFonts w:ascii="Bahnschrift SemiBold" w:hAnsi="Bahnschrift SemiBold"/>
              </w:rPr>
              <w:t>Xampp</w:t>
            </w:r>
            <w:proofErr w:type="spellEnd"/>
            <w:r w:rsidR="00CC187F">
              <w:rPr>
                <w:rFonts w:ascii="Bahnschrift SemiBold" w:hAnsi="Bahnschrift SemiBold"/>
              </w:rPr>
              <w:t xml:space="preserve">  </w:t>
            </w:r>
          </w:p>
          <w:p w14:paraId="40C623CA" w14:textId="77777777" w:rsidR="00CC187F" w:rsidRDefault="00CC187F" w:rsidP="00CC187F">
            <w:pPr>
              <w:pStyle w:val="Heading1"/>
              <w:spacing w:after="0"/>
              <w:rPr>
                <w:rFonts w:ascii="Bahnschrift SemiBold" w:hAnsi="Bahnschrift SemiBold"/>
              </w:rPr>
            </w:pPr>
            <w:r w:rsidRPr="001F0A38">
              <w:rPr>
                <w:rFonts w:ascii="Bahnschrift SemiBold" w:hAnsi="Bahnschrift SemiBold"/>
              </w:rPr>
              <w:t>projects</w:t>
            </w:r>
            <w:r>
              <w:rPr>
                <w:rFonts w:ascii="Bahnschrift SemiBold" w:hAnsi="Bahnschrift SemiBold"/>
              </w:rPr>
              <w:t xml:space="preserve"> </w:t>
            </w:r>
          </w:p>
          <w:p w14:paraId="0C57D819" w14:textId="77777777" w:rsidR="00CC187F" w:rsidRPr="0052217C" w:rsidRDefault="00CC187F" w:rsidP="00CC187F">
            <w:pPr>
              <w:spacing w:after="0"/>
              <w:rPr>
                <w:sz w:val="6"/>
                <w:szCs w:val="6"/>
              </w:rPr>
            </w:pPr>
          </w:p>
          <w:p w14:paraId="2109F726" w14:textId="0EEACB47" w:rsidR="00CC187F" w:rsidRPr="00AB3AED" w:rsidRDefault="00CC187F" w:rsidP="00CC187F">
            <w:p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 xml:space="preserve">PARAMEDICAL AND TECHNOLOGY </w:t>
            </w:r>
            <w:r w:rsidR="0016278B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>FULL STACK</w:t>
            </w:r>
          </w:p>
          <w:p w14:paraId="165B2BE6" w14:textId="77777777" w:rsidR="00CC187F" w:rsidRDefault="00CC187F" w:rsidP="00CC187F">
            <w:pPr>
              <w:spacing w:before="45" w:after="0"/>
              <w:ind w:left="304"/>
            </w:pPr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Description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: </w:t>
            </w:r>
            <w:r>
              <w:t xml:space="preserve"> </w:t>
            </w:r>
          </w:p>
          <w:p w14:paraId="42AFC7C8" w14:textId="77777777" w:rsidR="00CC187F" w:rsidRDefault="00CC187F" w:rsidP="00CC187F">
            <w:pPr>
              <w:pStyle w:val="ListParagraph"/>
              <w:numPr>
                <w:ilvl w:val="0"/>
                <w:numId w:val="12"/>
              </w:numPr>
              <w:spacing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Pa</w:t>
            </w: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ramedical institute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 result</w:t>
            </w: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 management system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.</w:t>
            </w:r>
          </w:p>
          <w:p w14:paraId="6C902A75" w14:textId="77777777" w:rsidR="00CC187F" w:rsidRDefault="00CC187F" w:rsidP="00CC187F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Admin can add student info &amp; result in backend. </w:t>
            </w:r>
          </w:p>
          <w:p w14:paraId="71B9AC6F" w14:textId="77777777" w:rsidR="00CC187F" w:rsidRPr="0052217C" w:rsidRDefault="00CC187F" w:rsidP="00CC187F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Student can get result from user interface. </w:t>
            </w:r>
          </w:p>
          <w:p w14:paraId="7B1907BF" w14:textId="77777777" w:rsidR="00CC187F" w:rsidRPr="00AB3AED" w:rsidRDefault="00CC187F" w:rsidP="00CC187F">
            <w:pPr>
              <w:spacing w:before="45" w:after="0"/>
              <w:ind w:left="304"/>
              <w:rPr>
                <w:rFonts w:ascii="Bahnschrift SemiBold" w:hAnsi="Bahnschrift SemiBold"/>
                <w:sz w:val="20"/>
                <w:szCs w:val="20"/>
              </w:rPr>
            </w:pPr>
            <w:proofErr w:type="gramStart"/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Technologies 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:</w:t>
            </w:r>
            <w:proofErr w:type="gramEnd"/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 Bootstrap | jQuery | </w:t>
            </w:r>
            <w:proofErr w:type="spellStart"/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Axios</w:t>
            </w:r>
            <w:proofErr w:type="spellEnd"/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 | Laravel | MySQL</w:t>
            </w:r>
          </w:p>
          <w:p w14:paraId="0A4B1A1C" w14:textId="77777777" w:rsidR="00CC187F" w:rsidRPr="00AB3AED" w:rsidRDefault="00CC187F" w:rsidP="00CC187F">
            <w:pPr>
              <w:spacing w:before="45" w:after="0"/>
              <w:ind w:left="312"/>
              <w:rPr>
                <w:rFonts w:ascii="Bahnschrift SemiBold" w:hAnsi="Bahnschrift SemiBold"/>
                <w:sz w:val="20"/>
                <w:szCs w:val="20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GitHub: </w:t>
            </w:r>
            <w:r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>https://github.com/pronazmul/laravel-project-patfbd</w:t>
            </w:r>
          </w:p>
          <w:p w14:paraId="7E35510D" w14:textId="0480A554" w:rsidR="00CC187F" w:rsidRPr="00AB3AED" w:rsidRDefault="00CC187F" w:rsidP="00CC187F">
            <w:pPr>
              <w:spacing w:before="45" w:after="0"/>
              <w:ind w:left="319"/>
              <w:rPr>
                <w:rFonts w:ascii="Bahnschrift SemiBold" w:hAnsi="Bahnschrift SemiBold"/>
                <w:sz w:val="20"/>
                <w:szCs w:val="20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Live</w:t>
            </w:r>
            <w:r w:rsidR="0016278B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 Admin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: </w:t>
            </w:r>
            <w:hyperlink r:id="rId12" w:history="1">
              <w:r w:rsidRPr="00AB3AED">
                <w:rPr>
                  <w:rStyle w:val="Hyperlink"/>
                  <w:rFonts w:ascii="Bahnschrift SemiBold" w:hAnsi="Bahnschrift SemiBold"/>
                  <w:b/>
                  <w:bCs/>
                  <w:color w:val="002060"/>
                  <w:sz w:val="20"/>
                  <w:szCs w:val="20"/>
                  <w:u w:val="none"/>
                </w:rPr>
                <w:t>https://result.patfbd.com/login</w:t>
              </w:r>
            </w:hyperlink>
          </w:p>
          <w:p w14:paraId="5E73585B" w14:textId="77777777" w:rsidR="00CC187F" w:rsidRPr="002E2580" w:rsidRDefault="00CC187F" w:rsidP="00CC187F">
            <w:pPr>
              <w:spacing w:before="45" w:after="0"/>
              <w:ind w:left="319"/>
              <w:rPr>
                <w:rFonts w:ascii="Bahnschrift SemiBold" w:hAnsi="Bahnschrift SemiBold" w:cs="Arial"/>
                <w:color w:val="000000"/>
                <w:sz w:val="8"/>
                <w:szCs w:val="8"/>
              </w:rPr>
            </w:pPr>
          </w:p>
          <w:p w14:paraId="0A1185FC" w14:textId="77777777" w:rsidR="00CC187F" w:rsidRPr="00AB3AED" w:rsidRDefault="00CC187F" w:rsidP="00CC187F">
            <w:p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 xml:space="preserve">CREATIVE AGENCY FULL STACK </w:t>
            </w:r>
          </w:p>
          <w:p w14:paraId="5D4DCFBD" w14:textId="77777777" w:rsidR="00CC187F" w:rsidRDefault="00CC187F" w:rsidP="00CC187F">
            <w:pPr>
              <w:spacing w:before="45" w:after="0"/>
              <w:ind w:left="304"/>
            </w:pPr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Description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: </w:t>
            </w:r>
            <w:r>
              <w:t xml:space="preserve"> </w:t>
            </w:r>
          </w:p>
          <w:p w14:paraId="0D277289" w14:textId="77777777" w:rsidR="00CC187F" w:rsidRDefault="00CC187F" w:rsidP="00CC187F">
            <w:pPr>
              <w:pStyle w:val="ListParagraph"/>
              <w:numPr>
                <w:ilvl w:val="0"/>
                <w:numId w:val="12"/>
              </w:numPr>
              <w:spacing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Online service management full stack MERN 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p</w:t>
            </w: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roject.</w:t>
            </w:r>
          </w:p>
          <w:p w14:paraId="3D61A253" w14:textId="77777777" w:rsidR="00CC187F" w:rsidRDefault="00CC187F" w:rsidP="00CC187F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User can order service, check status &amp; give feedback. </w:t>
            </w:r>
          </w:p>
          <w:p w14:paraId="659D189A" w14:textId="2D7D9613" w:rsidR="00CC187F" w:rsidRPr="0052217C" w:rsidRDefault="00CC187F" w:rsidP="00CC187F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Admin can add service, deliver order.</w:t>
            </w:r>
          </w:p>
          <w:p w14:paraId="56C5AC9A" w14:textId="574BF1C1" w:rsidR="00CC187F" w:rsidRPr="00AB3AED" w:rsidRDefault="0052346A" w:rsidP="00CC187F">
            <w:pPr>
              <w:spacing w:before="45" w:after="0"/>
              <w:ind w:left="304"/>
              <w:rPr>
                <w:rFonts w:ascii="Bahnschrift SemiBold" w:hAnsi="Bahnschrift SemiBold"/>
                <w:sz w:val="20"/>
                <w:szCs w:val="20"/>
              </w:rPr>
            </w:pPr>
            <w:proofErr w:type="gramStart"/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Technologies </w:t>
            </w:r>
            <w:r w:rsidR="00CC187F"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:</w:t>
            </w:r>
            <w:proofErr w:type="gramEnd"/>
            <w:r w:rsidR="00CC187F"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CC187F"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>ReactJS | NodeJS | Express-JS | MongoDB</w:t>
            </w:r>
          </w:p>
          <w:p w14:paraId="787B75EB" w14:textId="77777777" w:rsidR="00CC187F" w:rsidRPr="00AB3AED" w:rsidRDefault="00CC187F" w:rsidP="00CC187F">
            <w:pPr>
              <w:spacing w:before="45" w:after="0"/>
              <w:ind w:left="312"/>
              <w:rPr>
                <w:rFonts w:ascii="Bahnschrift SemiBold" w:hAnsi="Bahnschrift SemiBold"/>
                <w:sz w:val="20"/>
                <w:szCs w:val="20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GitHub: </w:t>
            </w:r>
            <w:r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>https://github.com/pronazmul/creative-agency-client</w:t>
            </w:r>
          </w:p>
          <w:p w14:paraId="3367C0BE" w14:textId="77777777" w:rsidR="00CC187F" w:rsidRPr="00AB3AED" w:rsidRDefault="00CC187F" w:rsidP="00CC187F">
            <w:pPr>
              <w:spacing w:before="45" w:after="0"/>
              <w:ind w:left="319"/>
              <w:rPr>
                <w:rStyle w:val="Hyperlink"/>
                <w:rFonts w:ascii="Bahnschrift SemiBold" w:hAnsi="Bahnschrift SemiBold" w:cs="Arial"/>
                <w:sz w:val="20"/>
                <w:szCs w:val="20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Live: </w:t>
            </w:r>
            <w:hyperlink r:id="rId13" w:history="1">
              <w:r w:rsidRPr="00AB3AED">
                <w:rPr>
                  <w:rStyle w:val="Hyperlink"/>
                  <w:rFonts w:ascii="Bahnschrift SemiBold" w:hAnsi="Bahnschrift SemiBold" w:cs="Arial"/>
                  <w:color w:val="002060"/>
                  <w:sz w:val="20"/>
                  <w:szCs w:val="20"/>
                  <w:u w:val="none"/>
                </w:rPr>
                <w:t>https://creative-agency-mern.web.app</w:t>
              </w:r>
            </w:hyperlink>
          </w:p>
          <w:p w14:paraId="2E5A02FB" w14:textId="77777777" w:rsidR="00CC187F" w:rsidRPr="002E2580" w:rsidRDefault="00CC187F" w:rsidP="00CC187F">
            <w:pPr>
              <w:spacing w:before="45" w:after="0"/>
              <w:ind w:left="319"/>
              <w:rPr>
                <w:rFonts w:ascii="Bahnschrift SemiBold" w:hAnsi="Bahnschrift SemiBold" w:cs="Arial"/>
                <w:color w:val="000000"/>
                <w:sz w:val="8"/>
                <w:szCs w:val="8"/>
              </w:rPr>
            </w:pPr>
          </w:p>
          <w:p w14:paraId="73DFC7DE" w14:textId="283C8025" w:rsidR="00CC187F" w:rsidRPr="00AB3AED" w:rsidRDefault="00CC187F" w:rsidP="00CC187F">
            <w:p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 xml:space="preserve">TRAVEL GURU </w:t>
            </w:r>
            <w:r w:rsidR="0052346A"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>USER-INTERFACE</w:t>
            </w:r>
          </w:p>
          <w:p w14:paraId="6B03849C" w14:textId="77777777" w:rsidR="00CC187F" w:rsidRDefault="00CC187F" w:rsidP="00CC187F">
            <w:pPr>
              <w:spacing w:before="45" w:after="0"/>
              <w:ind w:left="304"/>
            </w:pPr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Description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: </w:t>
            </w:r>
            <w:r>
              <w:t xml:space="preserve"> </w:t>
            </w:r>
          </w:p>
          <w:p w14:paraId="01034358" w14:textId="7B6F079F" w:rsidR="00CC187F" w:rsidRDefault="00CC187F" w:rsidP="00CC187F">
            <w:pPr>
              <w:pStyle w:val="ListParagraph"/>
              <w:numPr>
                <w:ilvl w:val="0"/>
                <w:numId w:val="12"/>
              </w:numPr>
              <w:spacing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Online </w:t>
            </w:r>
            <w:r w:rsidR="0052346A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tour booking system ReactJS 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p</w:t>
            </w: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roject.</w:t>
            </w:r>
          </w:p>
          <w:p w14:paraId="787492B2" w14:textId="565E1B9A" w:rsidR="0052346A" w:rsidRPr="0052346A" w:rsidRDefault="0052346A" w:rsidP="0052346A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 w:rsidRPr="0052346A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ReactJ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S</w:t>
            </w:r>
            <w:r w:rsidRPr="0052346A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 (JSX, Hooks, </w:t>
            </w:r>
            <w:proofErr w:type="spellStart"/>
            <w:r w:rsidRPr="0052346A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Contex-Api</w:t>
            </w:r>
            <w:proofErr w:type="spellEnd"/>
            <w:r w:rsidRPr="0052346A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, Route, React- Map)</w:t>
            </w:r>
          </w:p>
          <w:p w14:paraId="7DE1A634" w14:textId="73A5F796" w:rsidR="00CC187F" w:rsidRPr="0052217C" w:rsidRDefault="0052346A" w:rsidP="0052346A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 w:rsidRPr="0052346A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Firebase Auth (Google | Facebook | Email &amp; Password) </w:t>
            </w:r>
          </w:p>
          <w:p w14:paraId="4C0DD493" w14:textId="52D5AF8B" w:rsidR="00CC187F" w:rsidRPr="00AB3AED" w:rsidRDefault="0052346A" w:rsidP="00CC187F">
            <w:pPr>
              <w:spacing w:before="45" w:after="0"/>
              <w:ind w:left="304"/>
              <w:rPr>
                <w:rFonts w:ascii="Bahnschrift SemiBold" w:hAnsi="Bahnschrift SemiBold"/>
                <w:sz w:val="20"/>
                <w:szCs w:val="20"/>
              </w:rPr>
            </w:pPr>
            <w:proofErr w:type="gramStart"/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Technologies </w:t>
            </w:r>
            <w:r w:rsidR="00CC187F"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:</w:t>
            </w:r>
            <w:proofErr w:type="gramEnd"/>
            <w:r w:rsidR="00CC187F"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CC187F"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>ReactJS | NodeJS | Express-JS | MongoDB</w:t>
            </w:r>
          </w:p>
          <w:p w14:paraId="49A0D6EE" w14:textId="77777777" w:rsidR="00CC187F" w:rsidRPr="00AB3AED" w:rsidRDefault="00CC187F" w:rsidP="00CC187F">
            <w:pPr>
              <w:spacing w:before="45" w:after="0"/>
              <w:ind w:left="319"/>
              <w:rPr>
                <w:rFonts w:ascii="Bahnschrift SemiBold" w:hAnsi="Bahnschrift SemiBold" w:cs="Arial"/>
                <w:color w:val="000000"/>
                <w:sz w:val="20"/>
                <w:szCs w:val="20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GitHub: </w:t>
            </w:r>
            <w:r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 xml:space="preserve">https://github.com/pronazmul/travel-guru-app </w:t>
            </w:r>
          </w:p>
          <w:p w14:paraId="3A6245E6" w14:textId="77777777" w:rsidR="00CC187F" w:rsidRPr="00AB3AED" w:rsidRDefault="00CC187F" w:rsidP="00CC187F">
            <w:pPr>
              <w:spacing w:before="45" w:after="0"/>
              <w:ind w:left="319"/>
              <w:rPr>
                <w:rFonts w:ascii="Bahnschrift SemiBold" w:hAnsi="Bahnschrift SemiBold" w:cs="Arial"/>
                <w:sz w:val="20"/>
                <w:szCs w:val="20"/>
              </w:rPr>
            </w:pPr>
            <w:r w:rsidRPr="00AB3AED">
              <w:rPr>
                <w:rFonts w:ascii="Bahnschrift SemiBold" w:hAnsi="Bahnschrift SemiBold" w:cs="Arial"/>
                <w:b/>
                <w:bCs/>
                <w:sz w:val="20"/>
                <w:szCs w:val="20"/>
              </w:rPr>
              <w:t xml:space="preserve">Live: </w:t>
            </w:r>
            <w:hyperlink r:id="rId14" w:history="1">
              <w:r w:rsidRPr="00AB3AED">
                <w:rPr>
                  <w:rStyle w:val="Hyperlink"/>
                  <w:rFonts w:ascii="Bahnschrift SemiBold" w:hAnsi="Bahnschrift SemiBold" w:cs="Arial"/>
                  <w:color w:val="002060"/>
                  <w:sz w:val="20"/>
                  <w:szCs w:val="20"/>
                  <w:u w:val="none"/>
                </w:rPr>
                <w:t>https://travel-guru-app-6d751.web.app</w:t>
              </w:r>
            </w:hyperlink>
          </w:p>
          <w:p w14:paraId="67204F6F" w14:textId="77777777" w:rsidR="00CC187F" w:rsidRPr="002E2580" w:rsidRDefault="00CC187F" w:rsidP="00CC187F">
            <w:pPr>
              <w:spacing w:before="45" w:after="0"/>
              <w:ind w:left="319"/>
              <w:rPr>
                <w:rFonts w:ascii="Bahnschrift SemiBold" w:hAnsi="Bahnschrift SemiBold"/>
                <w:sz w:val="8"/>
                <w:szCs w:val="8"/>
              </w:rPr>
            </w:pPr>
          </w:p>
          <w:p w14:paraId="22E28895" w14:textId="25F09E3C" w:rsidR="0016278B" w:rsidRPr="00AB3AED" w:rsidRDefault="00CC187F" w:rsidP="0016278B">
            <w:p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>BANGLARSONGBAD</w:t>
            </w:r>
            <w:r w:rsidR="0016278B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16278B"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>NEWSPAPER</w:t>
            </w:r>
            <w:r w:rsidR="0016278B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 xml:space="preserve"> WORDPRESS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679E8675" w14:textId="77777777" w:rsidR="0016278B" w:rsidRDefault="0016278B" w:rsidP="0016278B">
            <w:pPr>
              <w:spacing w:before="45" w:after="0"/>
              <w:ind w:left="304"/>
            </w:pPr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Description</w:t>
            </w: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: </w:t>
            </w:r>
            <w:r>
              <w:t xml:space="preserve"> </w:t>
            </w:r>
          </w:p>
          <w:p w14:paraId="47991789" w14:textId="043306E9" w:rsidR="0016278B" w:rsidRDefault="0016278B" w:rsidP="0016278B">
            <w:pPr>
              <w:pStyle w:val="ListParagraph"/>
              <w:numPr>
                <w:ilvl w:val="0"/>
                <w:numId w:val="12"/>
              </w:numPr>
              <w:spacing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Online </w:t>
            </w:r>
            <w:r w:rsidR="002E2580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Newspaper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 </w:t>
            </w:r>
            <w:r w:rsidR="002E2580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WordPress</w:t>
            </w: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 p</w:t>
            </w:r>
            <w:r w:rsidRPr="0052217C"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>roject.</w:t>
            </w:r>
          </w:p>
          <w:p w14:paraId="5728C539" w14:textId="3C37BE4B" w:rsidR="0016278B" w:rsidRPr="0052346A" w:rsidRDefault="002E2580" w:rsidP="0016278B">
            <w:pPr>
              <w:pStyle w:val="ListParagraph"/>
              <w:numPr>
                <w:ilvl w:val="0"/>
                <w:numId w:val="12"/>
              </w:numPr>
              <w:spacing w:before="45" w:after="0"/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</w:pPr>
            <w:r>
              <w:rPr>
                <w:rFonts w:ascii="Bahnschrift SemiBold" w:hAnsi="Bahnschrift SemiBold" w:cs="Arial"/>
                <w:b/>
                <w:bCs/>
                <w:color w:val="000000"/>
                <w:szCs w:val="20"/>
              </w:rPr>
              <w:t xml:space="preserve">Admin can do almost everything form backend. </w:t>
            </w:r>
          </w:p>
          <w:p w14:paraId="7EF78524" w14:textId="0FEBE08C" w:rsidR="00CC187F" w:rsidRPr="00AB3AED" w:rsidRDefault="0016278B" w:rsidP="00CC187F">
            <w:pPr>
              <w:spacing w:after="0"/>
              <w:ind w:left="304"/>
              <w:rPr>
                <w:rFonts w:ascii="Bahnschrift SemiBold" w:hAnsi="Bahnschrift SemiBold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Technologies </w:t>
            </w:r>
            <w:r w:rsidR="00CC187F"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>:</w:t>
            </w:r>
            <w:proofErr w:type="gramEnd"/>
            <w:r w:rsidR="00CC187F"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CC187F"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 xml:space="preserve">WordPress | </w:t>
            </w:r>
            <w:proofErr w:type="spellStart"/>
            <w:r w:rsidR="00CC187F"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>Sahifa</w:t>
            </w:r>
            <w:proofErr w:type="spellEnd"/>
            <w:r w:rsidR="00CC187F" w:rsidRPr="00AB3AED"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 xml:space="preserve"> Theme</w:t>
            </w:r>
            <w:r>
              <w:rPr>
                <w:rFonts w:ascii="Bahnschrift SemiBold" w:hAnsi="Bahnschrift SemiBold" w:cs="Arial"/>
                <w:color w:val="000000"/>
                <w:sz w:val="20"/>
                <w:szCs w:val="20"/>
              </w:rPr>
              <w:t xml:space="preserve"> | Contract From 7</w:t>
            </w:r>
          </w:p>
          <w:p w14:paraId="78BBC317" w14:textId="77777777" w:rsidR="00CC187F" w:rsidRPr="001F0A38" w:rsidRDefault="00CC187F" w:rsidP="00CC187F">
            <w:pPr>
              <w:spacing w:after="0"/>
              <w:ind w:left="304"/>
              <w:rPr>
                <w:rFonts w:ascii="Bahnschrift SemiBold" w:hAnsi="Bahnschrift SemiBold"/>
              </w:rPr>
            </w:pPr>
            <w:r w:rsidRPr="00AB3AED">
              <w:rPr>
                <w:rFonts w:ascii="Bahnschrift SemiBold" w:hAnsi="Bahnschrift SemiBold" w:cs="Arial"/>
                <w:b/>
                <w:bCs/>
                <w:color w:val="000000"/>
                <w:sz w:val="20"/>
                <w:szCs w:val="20"/>
              </w:rPr>
              <w:t xml:space="preserve">Live: </w:t>
            </w:r>
            <w:hyperlink r:id="rId15" w:history="1">
              <w:r w:rsidRPr="00AB3AED">
                <w:rPr>
                  <w:rStyle w:val="Hyperlink"/>
                  <w:rFonts w:ascii="Bahnschrift SemiBold" w:hAnsi="Bahnschrift SemiBold" w:cs="Arial"/>
                  <w:color w:val="002060"/>
                  <w:sz w:val="20"/>
                  <w:szCs w:val="20"/>
                  <w:u w:val="none"/>
                </w:rPr>
                <w:t>http://banglarsongbad.com</w:t>
              </w:r>
            </w:hyperlink>
          </w:p>
        </w:tc>
      </w:tr>
      <w:tr w:rsidR="00CC187F" w:rsidRPr="00A0002B" w14:paraId="16CD459B" w14:textId="77777777" w:rsidTr="00CC187F">
        <w:trPr>
          <w:trHeight w:val="59"/>
        </w:trPr>
        <w:tc>
          <w:tcPr>
            <w:tcW w:w="440" w:type="dxa"/>
            <w:vAlign w:val="center"/>
          </w:tcPr>
          <w:p w14:paraId="47904E86" w14:textId="77777777" w:rsidR="00CC187F" w:rsidRPr="00A0002B" w:rsidRDefault="00CC187F" w:rsidP="00CC187F">
            <w:pPr>
              <w:pStyle w:val="Information"/>
              <w:spacing w:before="0" w:after="0" w:line="360" w:lineRule="auto"/>
              <w:rPr>
                <w:rStyle w:val="Strong"/>
                <w:rFonts w:ascii="Bahnschrift SemiBold" w:hAnsi="Bahnschrift SemiBold"/>
                <w:b w:val="0"/>
                <w:bCs w:val="0"/>
                <w:color w:val="FFFFFF" w:themeColor="background1"/>
              </w:rPr>
            </w:pPr>
            <w:r w:rsidRPr="00A0002B"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0288" behindDoc="0" locked="0" layoutInCell="1" allowOverlap="1" wp14:anchorId="6CA826CF" wp14:editId="09E5BB94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-49530</wp:posOffset>
                  </wp:positionV>
                  <wp:extent cx="278765" cy="266700"/>
                  <wp:effectExtent l="0" t="0" r="0" b="0"/>
                  <wp:wrapNone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06215156" w14:textId="77777777" w:rsidR="00CC187F" w:rsidRPr="001940C7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Mymensingh, Bangladesh</w:t>
            </w:r>
          </w:p>
        </w:tc>
        <w:tc>
          <w:tcPr>
            <w:tcW w:w="6377" w:type="dxa"/>
            <w:vMerge/>
          </w:tcPr>
          <w:p w14:paraId="4739FDE0" w14:textId="77777777" w:rsidR="00CC187F" w:rsidRPr="00A0002B" w:rsidRDefault="00CC187F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CC187F" w:rsidRPr="00A0002B" w14:paraId="18B423A6" w14:textId="77777777" w:rsidTr="00CC187F">
        <w:trPr>
          <w:trHeight w:val="252"/>
        </w:trPr>
        <w:tc>
          <w:tcPr>
            <w:tcW w:w="440" w:type="dxa"/>
            <w:vAlign w:val="center"/>
          </w:tcPr>
          <w:p w14:paraId="5BF40CDF" w14:textId="77777777" w:rsidR="00CC187F" w:rsidRPr="00A0002B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</w:rPr>
            </w:pPr>
            <w:r w:rsidRPr="00A0002B"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1312" behindDoc="0" locked="0" layoutInCell="1" allowOverlap="1" wp14:anchorId="4D59D14A" wp14:editId="09BEEA63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11430</wp:posOffset>
                  </wp:positionV>
                  <wp:extent cx="186055" cy="186055"/>
                  <wp:effectExtent l="0" t="0" r="4445" b="4445"/>
                  <wp:wrapNone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" cy="18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3C9E9E61" w14:textId="77777777" w:rsidR="00CC187F" w:rsidRPr="001940C7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+880 1746 888130</w:t>
            </w:r>
          </w:p>
        </w:tc>
        <w:tc>
          <w:tcPr>
            <w:tcW w:w="6377" w:type="dxa"/>
            <w:vMerge/>
          </w:tcPr>
          <w:p w14:paraId="2C2EC123" w14:textId="77777777" w:rsidR="00CC187F" w:rsidRPr="00A0002B" w:rsidRDefault="00CC187F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CC187F" w:rsidRPr="00A0002B" w14:paraId="65971870" w14:textId="77777777" w:rsidTr="00CC187F">
        <w:trPr>
          <w:trHeight w:val="118"/>
        </w:trPr>
        <w:tc>
          <w:tcPr>
            <w:tcW w:w="440" w:type="dxa"/>
            <w:vAlign w:val="center"/>
          </w:tcPr>
          <w:p w14:paraId="51C8592A" w14:textId="77777777" w:rsidR="00CC187F" w:rsidRPr="00A0002B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</w:rPr>
            </w:pPr>
            <w:r w:rsidRPr="00A0002B"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2336" behindDoc="0" locked="0" layoutInCell="1" allowOverlap="1" wp14:anchorId="7C329E05" wp14:editId="3CE51FA6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-17145</wp:posOffset>
                  </wp:positionV>
                  <wp:extent cx="190500" cy="190500"/>
                  <wp:effectExtent l="0" t="0" r="0" b="0"/>
                  <wp:wrapNone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0E119380" w14:textId="77777777" w:rsidR="00CC187F" w:rsidRPr="001940C7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developernazmul@gmail.com</w:t>
            </w:r>
          </w:p>
        </w:tc>
        <w:tc>
          <w:tcPr>
            <w:tcW w:w="6377" w:type="dxa"/>
            <w:vMerge/>
          </w:tcPr>
          <w:p w14:paraId="535456E9" w14:textId="77777777" w:rsidR="00CC187F" w:rsidRPr="00A0002B" w:rsidRDefault="00CC187F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FD2E69" w:rsidRPr="00A0002B" w14:paraId="05B535E5" w14:textId="77777777" w:rsidTr="00CC187F">
        <w:trPr>
          <w:trHeight w:val="118"/>
        </w:trPr>
        <w:tc>
          <w:tcPr>
            <w:tcW w:w="440" w:type="dxa"/>
            <w:vAlign w:val="center"/>
          </w:tcPr>
          <w:p w14:paraId="6FD8CFFB" w14:textId="638D2241" w:rsidR="00FD2E69" w:rsidRPr="00A0002B" w:rsidRDefault="00FD2E69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noProof/>
              </w:rPr>
            </w:pPr>
            <w:r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8480" behindDoc="0" locked="0" layoutInCell="1" allowOverlap="1" wp14:anchorId="72B82D73" wp14:editId="051E5823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-20955</wp:posOffset>
                  </wp:positionV>
                  <wp:extent cx="209550" cy="20955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6BAFB08A" w14:textId="2DCBF16C" w:rsidR="00FD2E69" w:rsidRPr="001940C7" w:rsidRDefault="00FD2E69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FD2E69">
              <w:rPr>
                <w:rFonts w:ascii="Bahnschrift SemiBold" w:hAnsi="Bahnschrift SemiBold"/>
                <w:szCs w:val="22"/>
              </w:rPr>
              <w:t>https://twitter.com/pronazmul</w:t>
            </w:r>
          </w:p>
        </w:tc>
        <w:tc>
          <w:tcPr>
            <w:tcW w:w="6377" w:type="dxa"/>
            <w:vMerge/>
          </w:tcPr>
          <w:p w14:paraId="4E148EC0" w14:textId="77777777" w:rsidR="00FD2E69" w:rsidRPr="00A0002B" w:rsidRDefault="00FD2E69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CC187F" w:rsidRPr="00A0002B" w14:paraId="16F01D65" w14:textId="77777777" w:rsidTr="00CC187F">
        <w:trPr>
          <w:trHeight w:val="118"/>
        </w:trPr>
        <w:tc>
          <w:tcPr>
            <w:tcW w:w="440" w:type="dxa"/>
            <w:vAlign w:val="center"/>
          </w:tcPr>
          <w:p w14:paraId="35DBB952" w14:textId="77777777" w:rsidR="00CC187F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noProof/>
              </w:rPr>
            </w:pPr>
            <w:r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6432" behindDoc="0" locked="0" layoutInCell="1" allowOverlap="1" wp14:anchorId="62B0143E" wp14:editId="180579D3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-13335</wp:posOffset>
                  </wp:positionV>
                  <wp:extent cx="195580" cy="19558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496153C2" w14:textId="77777777" w:rsidR="00CC187F" w:rsidRPr="001940C7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https://linkedin.com/in/pronazmul</w:t>
            </w:r>
          </w:p>
        </w:tc>
        <w:tc>
          <w:tcPr>
            <w:tcW w:w="6377" w:type="dxa"/>
            <w:vMerge/>
          </w:tcPr>
          <w:p w14:paraId="35D71291" w14:textId="77777777" w:rsidR="00CC187F" w:rsidRPr="00A0002B" w:rsidRDefault="00CC187F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CC187F" w:rsidRPr="00A0002B" w14:paraId="05B7B5EF" w14:textId="77777777" w:rsidTr="00CC187F">
        <w:trPr>
          <w:trHeight w:val="118"/>
        </w:trPr>
        <w:tc>
          <w:tcPr>
            <w:tcW w:w="440" w:type="dxa"/>
            <w:vAlign w:val="center"/>
          </w:tcPr>
          <w:p w14:paraId="14A46191" w14:textId="77777777" w:rsidR="00CC187F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noProof/>
              </w:rPr>
            </w:pPr>
            <w:r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4384" behindDoc="0" locked="0" layoutInCell="1" allowOverlap="1" wp14:anchorId="251F4B53" wp14:editId="3C99876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-6985</wp:posOffset>
                  </wp:positionV>
                  <wp:extent cx="195580" cy="19558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013FC229" w14:textId="77777777" w:rsidR="00CC187F" w:rsidRPr="001940C7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https://github.com/pronazmul</w:t>
            </w:r>
          </w:p>
        </w:tc>
        <w:tc>
          <w:tcPr>
            <w:tcW w:w="6377" w:type="dxa"/>
            <w:vMerge/>
          </w:tcPr>
          <w:p w14:paraId="06084124" w14:textId="77777777" w:rsidR="00CC187F" w:rsidRPr="00A0002B" w:rsidRDefault="00CC187F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CC187F" w:rsidRPr="00A0002B" w14:paraId="71503E72" w14:textId="77777777" w:rsidTr="00CC187F">
        <w:trPr>
          <w:trHeight w:val="252"/>
        </w:trPr>
        <w:tc>
          <w:tcPr>
            <w:tcW w:w="440" w:type="dxa"/>
            <w:vAlign w:val="center"/>
          </w:tcPr>
          <w:p w14:paraId="73CB451B" w14:textId="77777777" w:rsidR="00CC187F" w:rsidRPr="00A0002B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</w:rPr>
            </w:pPr>
            <w:r w:rsidRPr="00A0002B">
              <w:rPr>
                <w:rFonts w:ascii="Bahnschrift SemiBold" w:hAnsi="Bahnschrift SemiBold"/>
                <w:noProof/>
              </w:rPr>
              <w:drawing>
                <wp:anchor distT="0" distB="0" distL="114300" distR="114300" simplePos="0" relativeHeight="251663360" behindDoc="0" locked="0" layoutInCell="1" allowOverlap="1" wp14:anchorId="68ECECA9" wp14:editId="643FF299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16510</wp:posOffset>
                  </wp:positionV>
                  <wp:extent cx="224155" cy="224155"/>
                  <wp:effectExtent l="0" t="0" r="4445" b="4445"/>
                  <wp:wrapNone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5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80" w:type="dxa"/>
            <w:vAlign w:val="center"/>
          </w:tcPr>
          <w:p w14:paraId="58270EFA" w14:textId="77777777" w:rsidR="00CC187F" w:rsidRPr="001940C7" w:rsidRDefault="00CC187F" w:rsidP="00CC187F">
            <w:pPr>
              <w:pStyle w:val="Information"/>
              <w:spacing w:before="0" w:after="0" w:line="360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http://pronazmul.com</w:t>
            </w:r>
            <w:bookmarkStart w:id="0" w:name="_GoBack"/>
            <w:bookmarkEnd w:id="0"/>
          </w:p>
        </w:tc>
        <w:tc>
          <w:tcPr>
            <w:tcW w:w="6377" w:type="dxa"/>
            <w:vMerge/>
          </w:tcPr>
          <w:p w14:paraId="6D766010" w14:textId="77777777" w:rsidR="00CC187F" w:rsidRPr="00A0002B" w:rsidRDefault="00CC187F" w:rsidP="00CC187F">
            <w:pPr>
              <w:pStyle w:val="Heading1"/>
              <w:spacing w:before="0" w:after="0"/>
              <w:rPr>
                <w:rFonts w:ascii="Bahnschrift SemiBold" w:hAnsi="Bahnschrift SemiBold"/>
              </w:rPr>
            </w:pPr>
          </w:p>
        </w:tc>
      </w:tr>
      <w:tr w:rsidR="00CC187F" w:rsidRPr="00A0002B" w14:paraId="4A4CFF46" w14:textId="77777777" w:rsidTr="00CC187F">
        <w:trPr>
          <w:trHeight w:val="2289"/>
        </w:trPr>
        <w:tc>
          <w:tcPr>
            <w:tcW w:w="4320" w:type="dxa"/>
            <w:gridSpan w:val="2"/>
          </w:tcPr>
          <w:p w14:paraId="2E788657" w14:textId="77777777" w:rsidR="00CC187F" w:rsidRPr="00A36363" w:rsidRDefault="00CC187F" w:rsidP="00CC187F">
            <w:pPr>
              <w:pStyle w:val="Heading3"/>
              <w:rPr>
                <w:rFonts w:ascii="Bahnschrift SemiBold" w:hAnsi="Bahnschrift SemiBold"/>
              </w:rPr>
            </w:pPr>
            <w:r w:rsidRPr="00A36363">
              <w:rPr>
                <w:rFonts w:ascii="Bahnschrift SemiBold" w:hAnsi="Bahnschrift SemiBold"/>
              </w:rPr>
              <w:t>about me</w:t>
            </w:r>
          </w:p>
          <w:p w14:paraId="60C672DF" w14:textId="77777777" w:rsidR="00CC187F" w:rsidRPr="001940C7" w:rsidRDefault="00CC187F" w:rsidP="00ED2980">
            <w:pPr>
              <w:pStyle w:val="Information"/>
              <w:spacing w:line="276" w:lineRule="auto"/>
              <w:rPr>
                <w:rFonts w:ascii="Bahnschrift SemiBold" w:hAnsi="Bahnschrift SemiBold"/>
                <w:szCs w:val="22"/>
              </w:rPr>
            </w:pPr>
            <w:r w:rsidRPr="001940C7">
              <w:rPr>
                <w:rFonts w:ascii="Bahnschrift SemiBold" w:hAnsi="Bahnschrift SemiBold"/>
                <w:szCs w:val="22"/>
              </w:rPr>
              <w:t>Hi, I'm Nazmul Huda. A full stack Web Application Developer. I love new challenges and working with new technologies. I believe in clean code. I am comfortable working in a team. I can create SPA (Single Page Application) and any complex application rapidly.</w:t>
            </w:r>
          </w:p>
          <w:p w14:paraId="3831C8DA" w14:textId="77777777" w:rsidR="00CC187F" w:rsidRDefault="00CC187F" w:rsidP="00CC187F">
            <w:pPr>
              <w:pStyle w:val="Heading3"/>
              <w:spacing w:after="0" w:line="276" w:lineRule="auto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</w:rPr>
              <w:t>EDucation</w:t>
            </w:r>
          </w:p>
          <w:p w14:paraId="68F325FD" w14:textId="77777777" w:rsidR="00CC187F" w:rsidRPr="001940C7" w:rsidRDefault="00CC187F" w:rsidP="00CC187F">
            <w:pPr>
              <w:pStyle w:val="Heading2"/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</w:pPr>
            <w:r w:rsidRPr="001940C7"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  <w:t>Programming Hero | 2020</w:t>
            </w:r>
            <w:r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  <w:t>-2021</w:t>
            </w:r>
            <w:r w:rsidRPr="001940C7"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  <w:t xml:space="preserve"> </w:t>
            </w:r>
          </w:p>
          <w:p w14:paraId="53055019" w14:textId="77777777" w:rsidR="00CC187F" w:rsidRPr="001940C7" w:rsidRDefault="00CC187F" w:rsidP="00CC187F">
            <w:pPr>
              <w:pStyle w:val="ListBullet"/>
              <w:numPr>
                <w:ilvl w:val="0"/>
                <w:numId w:val="10"/>
              </w:numPr>
              <w:spacing w:after="0"/>
              <w:rPr>
                <w:rFonts w:ascii="Bahnschrift SemiBold" w:hAnsi="Bahnschrift SemiBold"/>
                <w:color w:val="FFFFFF" w:themeColor="background1"/>
                <w:sz w:val="20"/>
                <w:szCs w:val="20"/>
              </w:rPr>
            </w:pPr>
            <w:r w:rsidRPr="001940C7">
              <w:rPr>
                <w:rFonts w:ascii="Bahnschrift SemiBold" w:hAnsi="Bahnschrift SemiBold"/>
                <w:b/>
                <w:bCs/>
                <w:color w:val="FFFFFF" w:themeColor="background1"/>
                <w:sz w:val="20"/>
                <w:szCs w:val="20"/>
              </w:rPr>
              <w:t>Complete Web development</w:t>
            </w:r>
          </w:p>
          <w:p w14:paraId="0DDEAC39" w14:textId="77777777" w:rsidR="00CC187F" w:rsidRPr="001940C7" w:rsidRDefault="00CC187F" w:rsidP="00CC187F">
            <w:pPr>
              <w:pStyle w:val="ListBullet"/>
              <w:numPr>
                <w:ilvl w:val="0"/>
                <w:numId w:val="0"/>
              </w:numPr>
              <w:spacing w:after="0"/>
              <w:ind w:left="1080"/>
              <w:rPr>
                <w:rFonts w:ascii="Bahnschrift SemiBold" w:hAnsi="Bahnschrift SemiBold"/>
                <w:color w:val="FFFFFF" w:themeColor="background1"/>
                <w:sz w:val="12"/>
                <w:szCs w:val="12"/>
              </w:rPr>
            </w:pPr>
          </w:p>
          <w:p w14:paraId="3281B1B8" w14:textId="77777777" w:rsidR="00CC187F" w:rsidRPr="001940C7" w:rsidRDefault="00CC187F" w:rsidP="00CC187F">
            <w:pPr>
              <w:pStyle w:val="Heading2"/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</w:pPr>
            <w:r w:rsidRPr="001940C7"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  <w:t>Passive Journal | 2018</w:t>
            </w:r>
            <w:r>
              <w:rPr>
                <w:rFonts w:ascii="Bahnschrift SemiBold" w:hAnsi="Bahnschrift SemiBold"/>
                <w:color w:val="FFFFFF" w:themeColor="background1"/>
                <w:sz w:val="24"/>
                <w:szCs w:val="24"/>
              </w:rPr>
              <w:t>-2019</w:t>
            </w:r>
          </w:p>
          <w:p w14:paraId="348B9D5C" w14:textId="77777777" w:rsidR="00CC187F" w:rsidRPr="001940C7" w:rsidRDefault="00CC187F" w:rsidP="00CC187F">
            <w:pPr>
              <w:pStyle w:val="ListBullet"/>
              <w:numPr>
                <w:ilvl w:val="0"/>
                <w:numId w:val="10"/>
              </w:numPr>
              <w:rPr>
                <w:rFonts w:ascii="Bahnschrift SemiBold" w:hAnsi="Bahnschrift SemiBold"/>
                <w:color w:val="FFFFFF" w:themeColor="background1"/>
                <w:sz w:val="20"/>
                <w:szCs w:val="20"/>
              </w:rPr>
            </w:pPr>
            <w:r w:rsidRPr="001940C7">
              <w:rPr>
                <w:rFonts w:ascii="Bahnschrift SemiBold" w:hAnsi="Bahnschrift SemiBold"/>
                <w:b/>
                <w:bCs/>
                <w:color w:val="FFFFFF" w:themeColor="background1"/>
                <w:sz w:val="20"/>
                <w:szCs w:val="20"/>
              </w:rPr>
              <w:t>Amazon Affiliate Marketing</w:t>
            </w:r>
          </w:p>
          <w:p w14:paraId="6B20B121" w14:textId="77777777" w:rsidR="00CC187F" w:rsidRPr="001940C7" w:rsidRDefault="00CC187F" w:rsidP="00CC187F">
            <w:pPr>
              <w:pStyle w:val="ListBullet"/>
              <w:numPr>
                <w:ilvl w:val="0"/>
                <w:numId w:val="10"/>
              </w:numPr>
              <w:rPr>
                <w:rFonts w:ascii="Bahnschrift SemiBold" w:hAnsi="Bahnschrift SemiBold"/>
                <w:color w:val="FFFFFF" w:themeColor="background1"/>
                <w:sz w:val="20"/>
                <w:szCs w:val="20"/>
              </w:rPr>
            </w:pPr>
            <w:r w:rsidRPr="001940C7">
              <w:rPr>
                <w:rFonts w:ascii="Bahnschrift SemiBold" w:hAnsi="Bahnschrift SemiBold"/>
                <w:b/>
                <w:bCs/>
                <w:color w:val="FFFFFF" w:themeColor="background1"/>
                <w:sz w:val="20"/>
                <w:szCs w:val="20"/>
              </w:rPr>
              <w:t>Social Media Marketing (SEO)</w:t>
            </w:r>
          </w:p>
          <w:p w14:paraId="60382F9B" w14:textId="77777777" w:rsidR="00CC187F" w:rsidRPr="001940C7" w:rsidRDefault="00CC187F" w:rsidP="00CC187F"/>
          <w:p w14:paraId="66872772" w14:textId="77777777" w:rsidR="00CC187F" w:rsidRPr="00A36363" w:rsidRDefault="00CC187F" w:rsidP="00CC187F">
            <w:pPr>
              <w:pStyle w:val="Information"/>
              <w:jc w:val="right"/>
              <w:rPr>
                <w:rFonts w:ascii="Bahnschrift SemiBold" w:hAnsi="Bahnschrift SemiBold"/>
              </w:rPr>
            </w:pPr>
          </w:p>
        </w:tc>
        <w:tc>
          <w:tcPr>
            <w:tcW w:w="6377" w:type="dxa"/>
            <w:vMerge/>
          </w:tcPr>
          <w:p w14:paraId="6A012DF5" w14:textId="77777777" w:rsidR="00CC187F" w:rsidRPr="00A0002B" w:rsidRDefault="00CC187F" w:rsidP="00CC187F">
            <w:pPr>
              <w:rPr>
                <w:rFonts w:ascii="Bahnschrift SemiBold" w:hAnsi="Bahnschrift SemiBold"/>
              </w:rPr>
            </w:pPr>
          </w:p>
        </w:tc>
      </w:tr>
    </w:tbl>
    <w:p w14:paraId="30683A4F" w14:textId="36410649" w:rsidR="007F5B63" w:rsidRPr="00A0002B" w:rsidRDefault="00CC187F" w:rsidP="00CC187F">
      <w:pPr>
        <w:pStyle w:val="BodyText"/>
        <w:tabs>
          <w:tab w:val="left" w:pos="4685"/>
        </w:tabs>
        <w:rPr>
          <w:rFonts w:ascii="Bahnschrift SemiBold" w:hAnsi="Bahnschrift SemiBold"/>
        </w:rPr>
      </w:pPr>
      <w:r>
        <w:rPr>
          <w:rFonts w:ascii="Bahnschrift SemiBold" w:hAnsi="Bahnschrift SemiBold"/>
        </w:rPr>
        <w:tab/>
      </w:r>
    </w:p>
    <w:sectPr w:rsidR="007F5B63" w:rsidRPr="00A0002B" w:rsidSect="00ED2980">
      <w:headerReference w:type="default" r:id="rId27"/>
      <w:type w:val="continuous"/>
      <w:pgSz w:w="11909" w:h="16834" w:code="9"/>
      <w:pgMar w:top="864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F8137" w14:textId="77777777" w:rsidR="001E2513" w:rsidRDefault="001E2513" w:rsidP="00590471">
      <w:r>
        <w:separator/>
      </w:r>
    </w:p>
  </w:endnote>
  <w:endnote w:type="continuationSeparator" w:id="0">
    <w:p w14:paraId="356393E5" w14:textId="77777777" w:rsidR="001E2513" w:rsidRDefault="001E251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D8ACD" w14:textId="77777777" w:rsidR="001E2513" w:rsidRDefault="001E2513" w:rsidP="00590471">
      <w:r>
        <w:separator/>
      </w:r>
    </w:p>
  </w:footnote>
  <w:footnote w:type="continuationSeparator" w:id="0">
    <w:p w14:paraId="4C857415" w14:textId="77777777" w:rsidR="001E2513" w:rsidRDefault="001E251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61EAD" w14:textId="43F8EA3D" w:rsidR="001F0A38" w:rsidRDefault="00FA37E0" w:rsidP="00CC187F">
    <w:pPr>
      <w:pStyle w:val="Header"/>
      <w:tabs>
        <w:tab w:val="center" w:pos="539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FB682CA" wp14:editId="55BECBD5">
              <wp:simplePos x="0" y="0"/>
              <wp:positionH relativeFrom="page">
                <wp:posOffset>-284625</wp:posOffset>
              </wp:positionH>
              <wp:positionV relativeFrom="page">
                <wp:align>bottom</wp:align>
              </wp:positionV>
              <wp:extent cx="3566357" cy="11064240"/>
              <wp:effectExtent l="0" t="0" r="0" b="381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66357" cy="11064240"/>
                        <a:chOff x="-302457" y="-372794"/>
                        <a:chExt cx="3566357" cy="10431195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-28137" y="-372794"/>
                          <a:ext cx="3115993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-302457" y="7467601"/>
                          <a:ext cx="3566357" cy="2590800"/>
                          <a:chOff x="-296237" y="7472534"/>
                          <a:chExt cx="3566502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4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-296237" y="7847619"/>
                            <a:ext cx="3390263" cy="2215809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-28150" y="-19897"/>
                          <a:ext cx="3123039" cy="2595491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81A7CE" id="Group 8" o:spid="_x0000_s1026" alt="decorative elements&#10;" style="position:absolute;margin-left:-22.4pt;margin-top:0;width:280.8pt;height:871.2pt;z-index:251661312;mso-position-horizontal-relative:page;mso-position-vertical:bottom;mso-position-vertical-relative:page" coordorigin="-3024,-3727" coordsize="35663,104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">
              <v:rect id="Rectangle 604" o:spid="_x0000_s1027" style="position:absolute;left:-281;top:-3727;width:31159;height:10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<v:group id="Group 1" o:spid="_x0000_s1028" style="position:absolute;left:-3024;top:74676;width:35663;height:25908" coordorigin="-2962,74725" coordsize="35665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ed="f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-2962;top:78476;width:33902;height:22158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3390263,180357;3192624,109502;2402070,405802;2348859,528187;1535500,818046;1535500,818046;760149,1037050;0,2215809;3390263,2215809;3390263,180357" o:connectangles="0,0,0,0,0,0,0,0,0,0"/>
                </v:shape>
              </v:group>
              <v:shape id="Freeform 5" o:spid="_x0000_s1031" style="position:absolute;left:-281;top:-198;width:31229;height:25953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397628;203676,2473282;999866,2141571;1055414,2001903;1876292,1676012;1876292,1676012;2660138,1431594;3123039,628505;3123039,0;0,0;0,2397628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B85292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8305DF"/>
    <w:multiLevelType w:val="hybridMultilevel"/>
    <w:tmpl w:val="C6344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C86FBA"/>
    <w:multiLevelType w:val="hybridMultilevel"/>
    <w:tmpl w:val="E494940C"/>
    <w:lvl w:ilvl="0" w:tplc="04090001">
      <w:start w:val="1"/>
      <w:numFmt w:val="bullet"/>
      <w:lvlText w:val=""/>
      <w:lvlJc w:val="left"/>
      <w:pPr>
        <w:ind w:left="1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10" w15:restartNumberingAfterBreak="0">
    <w:nsid w:val="7EFD019A"/>
    <w:multiLevelType w:val="hybridMultilevel"/>
    <w:tmpl w:val="5FCEC9C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EA"/>
    <w:rsid w:val="000426C4"/>
    <w:rsid w:val="0005078C"/>
    <w:rsid w:val="00060042"/>
    <w:rsid w:val="00071E84"/>
    <w:rsid w:val="000A272B"/>
    <w:rsid w:val="000B37CD"/>
    <w:rsid w:val="000E07A3"/>
    <w:rsid w:val="000F7D04"/>
    <w:rsid w:val="00127EC2"/>
    <w:rsid w:val="0013286F"/>
    <w:rsid w:val="001352B0"/>
    <w:rsid w:val="00142F43"/>
    <w:rsid w:val="00150ABD"/>
    <w:rsid w:val="001528E5"/>
    <w:rsid w:val="0016278B"/>
    <w:rsid w:val="00165697"/>
    <w:rsid w:val="001940C7"/>
    <w:rsid w:val="001C1948"/>
    <w:rsid w:val="001E2513"/>
    <w:rsid w:val="001F0A38"/>
    <w:rsid w:val="001F5586"/>
    <w:rsid w:val="0020275A"/>
    <w:rsid w:val="00222466"/>
    <w:rsid w:val="0029297D"/>
    <w:rsid w:val="002B639A"/>
    <w:rsid w:val="002D759E"/>
    <w:rsid w:val="002E2580"/>
    <w:rsid w:val="002E5E62"/>
    <w:rsid w:val="00383983"/>
    <w:rsid w:val="00384FAB"/>
    <w:rsid w:val="003911FB"/>
    <w:rsid w:val="00394997"/>
    <w:rsid w:val="003A4F46"/>
    <w:rsid w:val="00452898"/>
    <w:rsid w:val="00472C27"/>
    <w:rsid w:val="004779CF"/>
    <w:rsid w:val="004B4268"/>
    <w:rsid w:val="00507E82"/>
    <w:rsid w:val="0052217C"/>
    <w:rsid w:val="0052346A"/>
    <w:rsid w:val="005459D2"/>
    <w:rsid w:val="00555003"/>
    <w:rsid w:val="005801E5"/>
    <w:rsid w:val="005813FD"/>
    <w:rsid w:val="00587DBA"/>
    <w:rsid w:val="00590471"/>
    <w:rsid w:val="005D01FA"/>
    <w:rsid w:val="005E6C57"/>
    <w:rsid w:val="00647A4B"/>
    <w:rsid w:val="00653824"/>
    <w:rsid w:val="006630B3"/>
    <w:rsid w:val="006A4824"/>
    <w:rsid w:val="006B5C11"/>
    <w:rsid w:val="006C5DEA"/>
    <w:rsid w:val="00710D91"/>
    <w:rsid w:val="00716927"/>
    <w:rsid w:val="00727676"/>
    <w:rsid w:val="00735D93"/>
    <w:rsid w:val="007443A0"/>
    <w:rsid w:val="00764F37"/>
    <w:rsid w:val="007703AC"/>
    <w:rsid w:val="00790E96"/>
    <w:rsid w:val="007F54A0"/>
    <w:rsid w:val="007F5B63"/>
    <w:rsid w:val="00802B02"/>
    <w:rsid w:val="00824733"/>
    <w:rsid w:val="00846CB9"/>
    <w:rsid w:val="008472E9"/>
    <w:rsid w:val="008954B2"/>
    <w:rsid w:val="008C2CFC"/>
    <w:rsid w:val="008F6E2E"/>
    <w:rsid w:val="009741E5"/>
    <w:rsid w:val="009A42B1"/>
    <w:rsid w:val="009B0F74"/>
    <w:rsid w:val="009C2E65"/>
    <w:rsid w:val="00A0002B"/>
    <w:rsid w:val="00A35586"/>
    <w:rsid w:val="00A36363"/>
    <w:rsid w:val="00A7172F"/>
    <w:rsid w:val="00AB3AED"/>
    <w:rsid w:val="00AD2243"/>
    <w:rsid w:val="00B5154E"/>
    <w:rsid w:val="00B6466C"/>
    <w:rsid w:val="00B7388D"/>
    <w:rsid w:val="00BB04AF"/>
    <w:rsid w:val="00BF4D49"/>
    <w:rsid w:val="00C10F4A"/>
    <w:rsid w:val="00C4452C"/>
    <w:rsid w:val="00C53D8D"/>
    <w:rsid w:val="00C94BB8"/>
    <w:rsid w:val="00CC187F"/>
    <w:rsid w:val="00CC35C3"/>
    <w:rsid w:val="00CE1E3D"/>
    <w:rsid w:val="00D20D4B"/>
    <w:rsid w:val="00D6557B"/>
    <w:rsid w:val="00D731D6"/>
    <w:rsid w:val="00DF2F8A"/>
    <w:rsid w:val="00E90A60"/>
    <w:rsid w:val="00EB7708"/>
    <w:rsid w:val="00ED2980"/>
    <w:rsid w:val="00EE7E09"/>
    <w:rsid w:val="00F0223C"/>
    <w:rsid w:val="00F51250"/>
    <w:rsid w:val="00F62342"/>
    <w:rsid w:val="00FA37E0"/>
    <w:rsid w:val="00FA6AE1"/>
    <w:rsid w:val="00FD2E69"/>
    <w:rsid w:val="00FD5F8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67F6A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D20D4B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A272B"/>
    <w:rPr>
      <w:color w:val="0070C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0A2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172F"/>
    <w:rPr>
      <w:color w:val="FF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63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reative-agency-mern.web.ap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svg"/><Relationship Id="rId3" Type="http://schemas.openxmlformats.org/officeDocument/2006/relationships/customXml" Target="../customXml/item3.xml"/><Relationship Id="rId21" Type="http://schemas.openxmlformats.org/officeDocument/2006/relationships/image" Target="media/image7.svg"/><Relationship Id="rId7" Type="http://schemas.openxmlformats.org/officeDocument/2006/relationships/settings" Target="settings.xml"/><Relationship Id="rId12" Type="http://schemas.openxmlformats.org/officeDocument/2006/relationships/hyperlink" Target="https://result.patfbd.com/login" TargetMode="External"/><Relationship Id="rId17" Type="http://schemas.openxmlformats.org/officeDocument/2006/relationships/image" Target="media/image3.sv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hyperlink" Target="http://banglarsongbad.com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ravel-guru-app-6d751.web.app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e\AppData\Roaming\Microsoft\Templates\Organic%20shapes%20resume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92DE9-7424-456D-A478-7A0318BDBE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EB683C-C449-4A4F-A416-B08102268AD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B38A227-339A-4000-A0C7-373EDA622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A00923-27DA-4ED8-8086-5F51F954E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Organic shapes resume.dotx</Template>
  <TotalTime>0</TotalTime>
  <Pages>1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2020-10-28T15:19:00Z</dcterms:created>
  <dcterms:modified xsi:type="dcterms:W3CDTF">2020-10-28T15:24:00Z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